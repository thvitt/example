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A967D" w14:textId="31094D27" w:rsidR="009233CB" w:rsidRPr="00492A3C" w:rsidRDefault="00ED68C0" w:rsidP="00D27576">
      <w:pPr>
        <w:spacing w:line="320" w:lineRule="exact"/>
        <w:ind w:left="340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Polynomial Regression</w:t>
      </w:r>
    </w:p>
    <w:p w14:paraId="0930947B" w14:textId="0F4428A3" w:rsidR="00ED68C0" w:rsidRPr="00492A3C" w:rsidRDefault="00ED68C0" w:rsidP="00ED68C0">
      <w:pPr>
        <w:pStyle w:val="Listenabsatz"/>
        <w:numPr>
          <w:ilvl w:val="0"/>
          <w:numId w:val="3"/>
        </w:numPr>
        <w:spacing w:line="320" w:lineRule="exact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Was ist ein Polynom?</w:t>
      </w:r>
    </w:p>
    <w:p w14:paraId="49956301" w14:textId="5D75908B" w:rsidR="00ED68C0" w:rsidRPr="00492A3C" w:rsidRDefault="00ED68C0" w:rsidP="00ED68C0">
      <w:pPr>
        <w:pStyle w:val="Listenabsatz"/>
        <w:numPr>
          <w:ilvl w:val="0"/>
          <w:numId w:val="3"/>
        </w:numPr>
        <w:spacing w:line="320" w:lineRule="exact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Was ist Sinn und Ziel der Regression?</w:t>
      </w:r>
    </w:p>
    <w:p w14:paraId="1224224A" w14:textId="27940A0B" w:rsidR="00ED68C0" w:rsidRPr="00492A3C" w:rsidRDefault="00ED68C0" w:rsidP="00ED68C0">
      <w:pPr>
        <w:pStyle w:val="Listenabsatz"/>
        <w:numPr>
          <w:ilvl w:val="0"/>
          <w:numId w:val="3"/>
        </w:numPr>
        <w:spacing w:line="320" w:lineRule="exact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Welche Hilfen gibt es aus dem bisherigen Wissen?</w:t>
      </w:r>
    </w:p>
    <w:p w14:paraId="67093888" w14:textId="6D6A0575" w:rsidR="00ED68C0" w:rsidRPr="00492A3C" w:rsidRDefault="00ED68C0" w:rsidP="00ED68C0">
      <w:pPr>
        <w:pStyle w:val="Listenabsatz"/>
        <w:numPr>
          <w:ilvl w:val="0"/>
          <w:numId w:val="3"/>
        </w:numPr>
        <w:spacing w:line="320" w:lineRule="exact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Welche Fehler- oder Behinderungsmöglichkeiten gibt es?</w:t>
      </w:r>
    </w:p>
    <w:p w14:paraId="628172FD" w14:textId="7F6F8C1F" w:rsidR="00ED68C0" w:rsidRPr="00492A3C" w:rsidRDefault="00ED68C0" w:rsidP="00ED68C0">
      <w:pPr>
        <w:pStyle w:val="Listenabsatz"/>
        <w:numPr>
          <w:ilvl w:val="0"/>
          <w:numId w:val="3"/>
        </w:numPr>
        <w:spacing w:line="320" w:lineRule="exact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Wie funktioniert die technische Umsetzung?</w:t>
      </w:r>
    </w:p>
    <w:p w14:paraId="54B9B09A" w14:textId="44204219" w:rsidR="00ED68C0" w:rsidRPr="00492A3C" w:rsidRDefault="00ED68C0" w:rsidP="00ED68C0">
      <w:pPr>
        <w:pStyle w:val="Listenabsatz"/>
        <w:numPr>
          <w:ilvl w:val="0"/>
          <w:numId w:val="3"/>
        </w:numPr>
        <w:spacing w:line="320" w:lineRule="exact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 xml:space="preserve">Zwischen- und </w:t>
      </w:r>
      <w:proofErr w:type="spellStart"/>
      <w:r w:rsidRPr="00492A3C">
        <w:rPr>
          <w:rFonts w:cstheme="minorHAnsi"/>
          <w:sz w:val="24"/>
          <w:szCs w:val="24"/>
        </w:rPr>
        <w:t>Hausaufgabem</w:t>
      </w:r>
      <w:proofErr w:type="spellEnd"/>
    </w:p>
    <w:p w14:paraId="731A364D" w14:textId="79C0A29A" w:rsidR="00ED68C0" w:rsidRPr="00492A3C" w:rsidRDefault="00ED68C0" w:rsidP="00ED68C0">
      <w:pPr>
        <w:pStyle w:val="Listenabsatz"/>
        <w:numPr>
          <w:ilvl w:val="0"/>
          <w:numId w:val="3"/>
        </w:numPr>
        <w:spacing w:line="320" w:lineRule="exact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Linkliste zu Daten, Notebooks …</w:t>
      </w:r>
    </w:p>
    <w:p w14:paraId="7C9800A9" w14:textId="77777777" w:rsidR="00ED68C0" w:rsidRPr="00492A3C" w:rsidRDefault="00ED68C0" w:rsidP="00ED68C0">
      <w:pPr>
        <w:spacing w:line="320" w:lineRule="exact"/>
        <w:rPr>
          <w:rFonts w:cstheme="minorHAnsi"/>
          <w:sz w:val="24"/>
          <w:szCs w:val="24"/>
        </w:rPr>
      </w:pPr>
    </w:p>
    <w:p w14:paraId="68BD8904" w14:textId="0C60D041" w:rsidR="00ED68C0" w:rsidRPr="00492A3C" w:rsidRDefault="00ED68C0" w:rsidP="00ED68C0">
      <w:pPr>
        <w:pStyle w:val="Listenabsatz"/>
        <w:spacing w:line="320" w:lineRule="exact"/>
        <w:ind w:left="28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Was ist ein Polynom?</w:t>
      </w:r>
    </w:p>
    <w:p w14:paraId="2A14AF92" w14:textId="18627568" w:rsidR="00ED68C0" w:rsidRPr="00492A3C" w:rsidRDefault="00ED68C0" w:rsidP="00ED68C0">
      <w:pPr>
        <w:pStyle w:val="Listenabsatz"/>
        <w:spacing w:line="320" w:lineRule="exact"/>
        <w:ind w:left="28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Basics aus der Schulzeit:</w:t>
      </w:r>
    </w:p>
    <w:p w14:paraId="256BBC21" w14:textId="77777777" w:rsidR="00ED68C0" w:rsidRPr="00492A3C" w:rsidRDefault="00ED68C0" w:rsidP="00ED68C0">
      <w:pPr>
        <w:pStyle w:val="Listenabsatz"/>
        <w:spacing w:line="320" w:lineRule="exact"/>
        <w:ind w:left="28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 xml:space="preserve">Ein Polynom ist eine Funktion </w:t>
      </w:r>
    </w:p>
    <w:p w14:paraId="794C1804" w14:textId="77425626" w:rsidR="00ED68C0" w:rsidRPr="00492A3C" w:rsidRDefault="00ED68C0" w:rsidP="00ED68C0">
      <w:pPr>
        <w:pStyle w:val="Listenabsatz"/>
        <w:spacing w:line="320" w:lineRule="exact"/>
        <w:ind w:left="284" w:firstLine="42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 xml:space="preserve">– </w:t>
      </w:r>
      <w:r w:rsidRPr="00492A3C">
        <w:rPr>
          <w:rFonts w:cstheme="minorHAnsi"/>
          <w:sz w:val="24"/>
          <w:szCs w:val="24"/>
        </w:rPr>
        <w:tab/>
        <w:t xml:space="preserve">d.h. eine eindeutige Zuordnung von Elementen einer Definitionsmenge X </w:t>
      </w:r>
    </w:p>
    <w:p w14:paraId="4AB0B751" w14:textId="0C20B9DC" w:rsidR="00ED68C0" w:rsidRPr="00492A3C" w:rsidRDefault="00ED68C0" w:rsidP="00ED68C0">
      <w:pPr>
        <w:pStyle w:val="Listenabsatz"/>
        <w:spacing w:line="320" w:lineRule="exact"/>
        <w:ind w:left="992" w:firstLine="42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zu Elementen eines Wertbereichs Y</w:t>
      </w:r>
    </w:p>
    <w:p w14:paraId="77E57484" w14:textId="7EDAD5CE" w:rsidR="00ED68C0" w:rsidRPr="00492A3C" w:rsidRDefault="00ED68C0" w:rsidP="00ED68C0">
      <w:pPr>
        <w:spacing w:line="320" w:lineRule="exact"/>
        <w:ind w:left="28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Sie differenzierbar.</w:t>
      </w:r>
      <w:r w:rsidRPr="00492A3C">
        <w:rPr>
          <w:rFonts w:cstheme="minorHAnsi"/>
          <w:sz w:val="24"/>
          <w:szCs w:val="24"/>
        </w:rPr>
        <w:br/>
        <w:t>Über die Ableitung lassen sich Extremwerte und Wendepunkte ermitteln.</w:t>
      </w:r>
    </w:p>
    <w:p w14:paraId="13555859" w14:textId="6D26C5E0" w:rsidR="00ED68C0" w:rsidRPr="00492A3C" w:rsidRDefault="00ED68C0" w:rsidP="00ED68C0">
      <w:pPr>
        <w:spacing w:line="320" w:lineRule="exact"/>
        <w:ind w:left="28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Sie wird (normalerweise) in einer Funktionsgleichung dargestellt:</w:t>
      </w:r>
    </w:p>
    <w:p w14:paraId="2FEBB6BE" w14:textId="766A3908" w:rsidR="00ED68C0" w:rsidRPr="00492A3C" w:rsidRDefault="00ED68C0" w:rsidP="00ED68C0">
      <w:pPr>
        <w:spacing w:line="320" w:lineRule="exact"/>
        <w:ind w:left="284"/>
        <w:rPr>
          <w:rFonts w:cstheme="minorHAnsi"/>
          <w:sz w:val="36"/>
          <w:szCs w:val="36"/>
        </w:rPr>
      </w:pPr>
      <w:r w:rsidRPr="00492A3C">
        <w:rPr>
          <w:rFonts w:cstheme="minorHAnsi"/>
          <w:sz w:val="36"/>
          <w:szCs w:val="36"/>
        </w:rPr>
        <w:t xml:space="preserve">f(x) = </w:t>
      </w:r>
      <w:proofErr w:type="spellStart"/>
      <w:r w:rsidRPr="00492A3C">
        <w:rPr>
          <w:rFonts w:cstheme="minorHAnsi"/>
          <w:sz w:val="36"/>
          <w:szCs w:val="36"/>
        </w:rPr>
        <w:t>a</w:t>
      </w:r>
      <w:r w:rsidRPr="00492A3C">
        <w:rPr>
          <w:rFonts w:cstheme="minorHAnsi"/>
          <w:sz w:val="36"/>
          <w:szCs w:val="36"/>
          <w:vertAlign w:val="subscript"/>
        </w:rPr>
        <w:t>n</w:t>
      </w:r>
      <w:r w:rsidRPr="00492A3C">
        <w:rPr>
          <w:rFonts w:cstheme="minorHAnsi"/>
          <w:sz w:val="36"/>
          <w:szCs w:val="36"/>
        </w:rPr>
        <w:t>x</w:t>
      </w:r>
      <w:r w:rsidRPr="00492A3C">
        <w:rPr>
          <w:rFonts w:cstheme="minorHAnsi"/>
          <w:sz w:val="36"/>
          <w:szCs w:val="36"/>
          <w:vertAlign w:val="superscript"/>
        </w:rPr>
        <w:t>n</w:t>
      </w:r>
      <w:proofErr w:type="spellEnd"/>
      <w:r w:rsidRPr="00492A3C">
        <w:rPr>
          <w:rFonts w:cstheme="minorHAnsi"/>
          <w:sz w:val="36"/>
          <w:szCs w:val="36"/>
        </w:rPr>
        <w:t xml:space="preserve"> + a</w:t>
      </w:r>
      <w:r w:rsidRPr="00492A3C">
        <w:rPr>
          <w:rFonts w:cstheme="minorHAnsi"/>
          <w:sz w:val="36"/>
          <w:szCs w:val="36"/>
          <w:vertAlign w:val="subscript"/>
        </w:rPr>
        <w:t>n-1</w:t>
      </w:r>
      <w:r w:rsidRPr="00492A3C">
        <w:rPr>
          <w:rFonts w:cstheme="minorHAnsi"/>
          <w:sz w:val="36"/>
          <w:szCs w:val="36"/>
        </w:rPr>
        <w:t>x</w:t>
      </w:r>
      <w:r w:rsidRPr="00492A3C">
        <w:rPr>
          <w:rFonts w:cstheme="minorHAnsi"/>
          <w:sz w:val="36"/>
          <w:szCs w:val="36"/>
          <w:vertAlign w:val="superscript"/>
        </w:rPr>
        <w:t>n-1</w:t>
      </w:r>
      <w:r w:rsidRPr="00492A3C">
        <w:rPr>
          <w:rFonts w:cstheme="minorHAnsi"/>
          <w:sz w:val="36"/>
          <w:szCs w:val="36"/>
        </w:rPr>
        <w:t xml:space="preserve"> </w:t>
      </w:r>
      <w:r w:rsidR="00492A3C" w:rsidRPr="00492A3C">
        <w:rPr>
          <w:rFonts w:cstheme="minorHAnsi"/>
          <w:sz w:val="36"/>
          <w:szCs w:val="36"/>
        </w:rPr>
        <w:t>+ … + a</w:t>
      </w:r>
      <w:r w:rsidR="00492A3C" w:rsidRPr="00492A3C">
        <w:rPr>
          <w:rFonts w:cstheme="minorHAnsi"/>
          <w:sz w:val="36"/>
          <w:szCs w:val="36"/>
          <w:vertAlign w:val="subscript"/>
        </w:rPr>
        <w:t>2</w:t>
      </w:r>
      <w:r w:rsidR="00492A3C" w:rsidRPr="00492A3C">
        <w:rPr>
          <w:rFonts w:cstheme="minorHAnsi"/>
          <w:sz w:val="36"/>
          <w:szCs w:val="36"/>
        </w:rPr>
        <w:t>x</w:t>
      </w:r>
      <w:r w:rsidR="00492A3C" w:rsidRPr="00492A3C">
        <w:rPr>
          <w:rFonts w:cstheme="minorHAnsi"/>
          <w:sz w:val="36"/>
          <w:szCs w:val="36"/>
          <w:vertAlign w:val="superscript"/>
        </w:rPr>
        <w:t>2</w:t>
      </w:r>
      <w:r w:rsidR="00492A3C" w:rsidRPr="00492A3C">
        <w:rPr>
          <w:rFonts w:cstheme="minorHAnsi"/>
          <w:sz w:val="36"/>
          <w:szCs w:val="36"/>
        </w:rPr>
        <w:t xml:space="preserve"> + a</w:t>
      </w:r>
      <w:r w:rsidR="00492A3C" w:rsidRPr="00492A3C">
        <w:rPr>
          <w:rFonts w:cstheme="minorHAnsi"/>
          <w:sz w:val="36"/>
          <w:szCs w:val="36"/>
          <w:vertAlign w:val="subscript"/>
        </w:rPr>
        <w:t>1</w:t>
      </w:r>
      <w:r w:rsidR="00492A3C" w:rsidRPr="00492A3C">
        <w:rPr>
          <w:rFonts w:cstheme="minorHAnsi"/>
          <w:sz w:val="36"/>
          <w:szCs w:val="36"/>
        </w:rPr>
        <w:t>x + a</w:t>
      </w:r>
      <w:r w:rsidR="00492A3C" w:rsidRPr="00492A3C">
        <w:rPr>
          <w:rFonts w:cstheme="minorHAnsi"/>
          <w:sz w:val="36"/>
          <w:szCs w:val="36"/>
          <w:vertAlign w:val="subscript"/>
        </w:rPr>
        <w:t>0</w:t>
      </w:r>
    </w:p>
    <w:p w14:paraId="6B124949" w14:textId="468B7BBB" w:rsidR="00ED68C0" w:rsidRDefault="001D3659" w:rsidP="00ED68C0">
      <w:pPr>
        <w:spacing w:line="320" w:lineRule="exact"/>
        <w:ind w:left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f(x) steht häufig y.</w:t>
      </w:r>
    </w:p>
    <w:p w14:paraId="2AE36573" w14:textId="2DD0149D" w:rsidR="001D3659" w:rsidRDefault="001D3659" w:rsidP="00ED68C0">
      <w:pPr>
        <w:spacing w:line="320" w:lineRule="exact"/>
        <w:ind w:left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x heißt unabhängige Variable, y abhängige Variable.</w:t>
      </w:r>
    </w:p>
    <w:p w14:paraId="5CF7A304" w14:textId="5DA0CABD" w:rsidR="001D3659" w:rsidRPr="00492A3C" w:rsidRDefault="001D3659" w:rsidP="00ED68C0">
      <w:pPr>
        <w:spacing w:line="320" w:lineRule="exact"/>
        <w:ind w:left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[Das Suchen nach einer Funktion (nicht zwingend: einem Polynom) ist und war Gegenstand der Naturwissenschaften, um ein Naturgesetz auszudrücken.]</w:t>
      </w:r>
    </w:p>
    <w:p w14:paraId="4352E92C" w14:textId="77777777" w:rsidR="00492A3C" w:rsidRPr="00492A3C" w:rsidRDefault="00492A3C" w:rsidP="00492A3C">
      <w:pPr>
        <w:pStyle w:val="berschrift2"/>
        <w:shd w:val="clear" w:color="auto" w:fill="FFFFFF"/>
        <w:spacing w:before="0"/>
        <w:rPr>
          <w:rFonts w:asciiTheme="minorHAnsi" w:eastAsia="Times New Roman" w:hAnsiTheme="minorHAnsi" w:cstheme="minorHAnsi"/>
          <w:b/>
          <w:bCs/>
          <w:color w:val="800080"/>
          <w:sz w:val="29"/>
          <w:szCs w:val="29"/>
        </w:rPr>
      </w:pPr>
      <w:r w:rsidRPr="001D3659">
        <w:rPr>
          <w:rFonts w:asciiTheme="minorHAnsi" w:hAnsiTheme="minorHAnsi" w:cstheme="minorHAnsi"/>
          <w:color w:val="auto"/>
          <w:sz w:val="24"/>
          <w:szCs w:val="24"/>
        </w:rPr>
        <w:t>Mit n</w:t>
      </w:r>
      <w:r w:rsidRPr="00492A3C">
        <w:rPr>
          <w:rFonts w:asciiTheme="minorHAnsi" w:hAnsiTheme="minorHAnsi" w:cstheme="minorHAnsi"/>
          <w:sz w:val="24"/>
          <w:szCs w:val="24"/>
        </w:rPr>
        <w:t xml:space="preserve"> </w:t>
      </w:r>
      <w:r w:rsidRPr="00492A3C">
        <w:rPr>
          <w:rFonts w:ascii="Cambria Math" w:eastAsia="Times New Roman" w:hAnsi="Cambria Math" w:cs="Cambria Math"/>
          <w:b/>
          <w:bCs/>
          <w:color w:val="auto"/>
          <w:sz w:val="29"/>
          <w:szCs w:val="29"/>
        </w:rPr>
        <w:t>∈</w:t>
      </w:r>
      <w:r w:rsidRPr="00492A3C">
        <w:rPr>
          <w:rFonts w:asciiTheme="minorHAnsi" w:eastAsia="Times New Roman" w:hAnsiTheme="minorHAnsi" w:cstheme="minorHAnsi"/>
          <w:b/>
          <w:bCs/>
          <w:color w:val="auto"/>
          <w:sz w:val="29"/>
          <w:szCs w:val="29"/>
        </w:rPr>
        <w:t xml:space="preserve"> </w:t>
      </w:r>
      <w:r w:rsidRPr="00492A3C">
        <w:rPr>
          <w:rFonts w:ascii="Cambria Math" w:eastAsia="Times New Roman" w:hAnsi="Cambria Math" w:cs="Cambria Math"/>
          <w:b/>
          <w:bCs/>
          <w:color w:val="auto"/>
          <w:sz w:val="29"/>
          <w:szCs w:val="29"/>
        </w:rPr>
        <w:t>ℕ</w:t>
      </w:r>
    </w:p>
    <w:p w14:paraId="68805766" w14:textId="3C1D0E79" w:rsidR="00ED68C0" w:rsidRDefault="00492A3C" w:rsidP="00492A3C">
      <w:pPr>
        <w:spacing w:line="320" w:lineRule="exact"/>
        <w:ind w:left="284"/>
        <w:rPr>
          <w:rFonts w:cstheme="minorHAnsi"/>
          <w:sz w:val="24"/>
          <w:szCs w:val="24"/>
        </w:rPr>
      </w:pPr>
      <w:r w:rsidRPr="00492A3C">
        <w:rPr>
          <w:rFonts w:cstheme="minorHAnsi"/>
          <w:sz w:val="24"/>
          <w:szCs w:val="24"/>
        </w:rPr>
        <w:t>bezeichnet man den sogenannten Grad der Funktion. (Er gibt die maximale Anzahl von Nullstellen an, wenn n&gt;0 ist.)</w:t>
      </w:r>
    </w:p>
    <w:p w14:paraId="24DAA78B" w14:textId="7C8E9CBB" w:rsidR="001D3659" w:rsidRDefault="001D3659" w:rsidP="00492A3C">
      <w:pPr>
        <w:spacing w:line="320" w:lineRule="exact"/>
        <w:ind w:left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Ist n=0 liegt eine Konstante Funktion vor:</w:t>
      </w:r>
    </w:p>
    <w:p w14:paraId="0AB9869A" w14:textId="5D839046" w:rsidR="001D3659" w:rsidRDefault="001D3659" w:rsidP="00492A3C">
      <w:pPr>
        <w:spacing w:line="320" w:lineRule="exact"/>
        <w:ind w:left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 = a</w:t>
      </w:r>
      <w:r>
        <w:rPr>
          <w:rFonts w:cstheme="minorHAnsi"/>
          <w:sz w:val="24"/>
          <w:szCs w:val="24"/>
          <w:vertAlign w:val="subscript"/>
        </w:rPr>
        <w:t>0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als Beispiel y = 2, egal wie der Wert von x ist, der Wert von y ist immer 2.</w:t>
      </w:r>
    </w:p>
    <w:p w14:paraId="098E91A6" w14:textId="187807D8" w:rsidR="001D3659" w:rsidRPr="001D3659" w:rsidRDefault="001D3659" w:rsidP="00492A3C">
      <w:pPr>
        <w:spacing w:line="320" w:lineRule="exact"/>
        <w:ind w:left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Das bedeutet alle a</w:t>
      </w:r>
      <w:r>
        <w:rPr>
          <w:rFonts w:cstheme="minorHAnsi"/>
          <w:sz w:val="24"/>
          <w:szCs w:val="24"/>
          <w:vertAlign w:val="subscript"/>
        </w:rPr>
        <w:t>i</w:t>
      </w:r>
      <w:r>
        <w:rPr>
          <w:rFonts w:cstheme="minorHAnsi"/>
          <w:sz w:val="24"/>
          <w:szCs w:val="24"/>
        </w:rPr>
        <w:t xml:space="preserve"> mit i &gt; 0 sind gleich Null.</w:t>
      </w:r>
    </w:p>
    <w:sectPr w:rsidR="001D3659" w:rsidRPr="001D3659" w:rsidSect="00D27576">
      <w:footerReference w:type="default" r:id="rId7"/>
      <w:pgSz w:w="11906" w:h="16838"/>
      <w:pgMar w:top="1418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4130F" w14:textId="77777777" w:rsidR="00864265" w:rsidRDefault="00864265" w:rsidP="00484891">
      <w:pPr>
        <w:spacing w:after="0" w:line="240" w:lineRule="auto"/>
      </w:pPr>
      <w:r>
        <w:separator/>
      </w:r>
    </w:p>
  </w:endnote>
  <w:endnote w:type="continuationSeparator" w:id="0">
    <w:p w14:paraId="78641E77" w14:textId="77777777" w:rsidR="00864265" w:rsidRDefault="00864265" w:rsidP="00484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F364D" w14:textId="77777777" w:rsidR="00484891" w:rsidRPr="00484891" w:rsidRDefault="00484891">
    <w:pPr>
      <w:pStyle w:val="Fuzeile"/>
      <w:rPr>
        <w:sz w:val="18"/>
        <w:szCs w:val="18"/>
      </w:rPr>
    </w:pPr>
    <w:r w:rsidRPr="00484891">
      <w:rPr>
        <w:sz w:val="18"/>
        <w:szCs w:val="18"/>
      </w:rPr>
      <w:fldChar w:fldCharType="begin"/>
    </w:r>
    <w:r w:rsidRPr="00484891">
      <w:rPr>
        <w:sz w:val="18"/>
        <w:szCs w:val="18"/>
      </w:rPr>
      <w:instrText xml:space="preserve"> FILENAME   \* MERGEFORMAT </w:instrText>
    </w:r>
    <w:r w:rsidRPr="00484891">
      <w:rPr>
        <w:sz w:val="18"/>
        <w:szCs w:val="18"/>
      </w:rPr>
      <w:fldChar w:fldCharType="separate"/>
    </w:r>
    <w:r w:rsidR="00ED68C0">
      <w:rPr>
        <w:noProof/>
        <w:sz w:val="18"/>
        <w:szCs w:val="18"/>
      </w:rPr>
      <w:t>Dokument1</w:t>
    </w:r>
    <w:r w:rsidRPr="00484891">
      <w:rPr>
        <w:sz w:val="18"/>
        <w:szCs w:val="18"/>
      </w:rPr>
      <w:fldChar w:fldCharType="end"/>
    </w:r>
    <w:r w:rsidRPr="00484891">
      <w:rPr>
        <w:sz w:val="18"/>
        <w:szCs w:val="18"/>
      </w:rPr>
      <w:tab/>
      <w:t>01.05.2020 09:01</w:t>
    </w:r>
    <w:r w:rsidRPr="00484891">
      <w:rPr>
        <w:sz w:val="18"/>
        <w:szCs w:val="18"/>
      </w:rPr>
      <w:tab/>
      <w:t xml:space="preserve">Seite </w:t>
    </w:r>
    <w:r w:rsidRPr="00484891">
      <w:rPr>
        <w:sz w:val="18"/>
        <w:szCs w:val="18"/>
      </w:rPr>
      <w:fldChar w:fldCharType="begin"/>
    </w:r>
    <w:r w:rsidRPr="00484891">
      <w:rPr>
        <w:sz w:val="18"/>
        <w:szCs w:val="18"/>
      </w:rPr>
      <w:instrText xml:space="preserve"> PAGE   \* MERGEFORMAT </w:instrText>
    </w:r>
    <w:r w:rsidRPr="00484891">
      <w:rPr>
        <w:sz w:val="18"/>
        <w:szCs w:val="18"/>
      </w:rPr>
      <w:fldChar w:fldCharType="separate"/>
    </w:r>
    <w:r w:rsidRPr="00484891">
      <w:rPr>
        <w:noProof/>
        <w:sz w:val="18"/>
        <w:szCs w:val="18"/>
      </w:rPr>
      <w:t>1</w:t>
    </w:r>
    <w:r w:rsidRPr="00484891">
      <w:rPr>
        <w:sz w:val="18"/>
        <w:szCs w:val="18"/>
      </w:rPr>
      <w:fldChar w:fldCharType="end"/>
    </w:r>
    <w:r w:rsidRPr="00484891">
      <w:rPr>
        <w:sz w:val="18"/>
        <w:szCs w:val="18"/>
      </w:rPr>
      <w:t xml:space="preserve"> von </w:t>
    </w:r>
    <w:r w:rsidRPr="00484891">
      <w:rPr>
        <w:sz w:val="18"/>
        <w:szCs w:val="18"/>
      </w:rPr>
      <w:fldChar w:fldCharType="begin"/>
    </w:r>
    <w:r w:rsidRPr="00484891">
      <w:rPr>
        <w:sz w:val="18"/>
        <w:szCs w:val="18"/>
      </w:rPr>
      <w:instrText xml:space="preserve"> NUMPAGES   \* MERGEFORMAT </w:instrText>
    </w:r>
    <w:r w:rsidRPr="00484891">
      <w:rPr>
        <w:sz w:val="18"/>
        <w:szCs w:val="18"/>
      </w:rPr>
      <w:fldChar w:fldCharType="separate"/>
    </w:r>
    <w:r w:rsidRPr="00484891">
      <w:rPr>
        <w:noProof/>
        <w:sz w:val="18"/>
        <w:szCs w:val="18"/>
      </w:rPr>
      <w:t>1</w:t>
    </w:r>
    <w:r w:rsidRPr="0048489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EE5D0" w14:textId="77777777" w:rsidR="00864265" w:rsidRDefault="00864265" w:rsidP="00484891">
      <w:pPr>
        <w:spacing w:after="0" w:line="240" w:lineRule="auto"/>
      </w:pPr>
      <w:r>
        <w:separator/>
      </w:r>
    </w:p>
  </w:footnote>
  <w:footnote w:type="continuationSeparator" w:id="0">
    <w:p w14:paraId="348B80D4" w14:textId="77777777" w:rsidR="00864265" w:rsidRDefault="00864265" w:rsidP="00484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56F"/>
    <w:multiLevelType w:val="hybridMultilevel"/>
    <w:tmpl w:val="197E3610"/>
    <w:lvl w:ilvl="0" w:tplc="F86E4562">
      <w:start w:val="2"/>
      <w:numFmt w:val="bullet"/>
      <w:lvlText w:val="-"/>
      <w:lvlJc w:val="left"/>
      <w:pPr>
        <w:ind w:left="700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" w15:restartNumberingAfterBreak="0">
    <w:nsid w:val="7A2E15C5"/>
    <w:multiLevelType w:val="hybridMultilevel"/>
    <w:tmpl w:val="051408BC"/>
    <w:lvl w:ilvl="0" w:tplc="0407000F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" w15:restartNumberingAfterBreak="0">
    <w:nsid w:val="7C7972C7"/>
    <w:multiLevelType w:val="hybridMultilevel"/>
    <w:tmpl w:val="B3B81DBE"/>
    <w:lvl w:ilvl="0" w:tplc="0407000F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1823154828">
    <w:abstractNumId w:val="0"/>
  </w:num>
  <w:num w:numId="2" w16cid:durableId="1543664710">
    <w:abstractNumId w:val="1"/>
  </w:num>
  <w:num w:numId="3" w16cid:durableId="414861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CDD4F46-9F7F-4D39-B7FA-A4C072C28BB7}"/>
    <w:docVar w:name="dgnword-eventsink" w:val="1727230413472"/>
  </w:docVars>
  <w:rsids>
    <w:rsidRoot w:val="00ED68C0"/>
    <w:rsid w:val="000C7688"/>
    <w:rsid w:val="001D3659"/>
    <w:rsid w:val="00484891"/>
    <w:rsid w:val="00492A3C"/>
    <w:rsid w:val="00552083"/>
    <w:rsid w:val="00556ECE"/>
    <w:rsid w:val="00864265"/>
    <w:rsid w:val="009233CB"/>
    <w:rsid w:val="00A6045E"/>
    <w:rsid w:val="00D27576"/>
    <w:rsid w:val="00E022F9"/>
    <w:rsid w:val="00ED68C0"/>
    <w:rsid w:val="00F8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D9A2C"/>
  <w15:chartTrackingRefBased/>
  <w15:docId w15:val="{B079DCAE-C3FE-44E6-B67C-ECBC52A12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2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848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84891"/>
  </w:style>
  <w:style w:type="paragraph" w:styleId="Fuzeile">
    <w:name w:val="footer"/>
    <w:basedOn w:val="Standard"/>
    <w:link w:val="FuzeileZchn"/>
    <w:uiPriority w:val="99"/>
    <w:unhideWhenUsed/>
    <w:rsid w:val="004848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84891"/>
  </w:style>
  <w:style w:type="paragraph" w:styleId="Listenabsatz">
    <w:name w:val="List Paragraph"/>
    <w:basedOn w:val="Standard"/>
    <w:uiPriority w:val="34"/>
    <w:qFormat/>
    <w:rsid w:val="00ED68C0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2A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6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ckelpasch\Documents\Benutzerdefinierte%20Office-Vorlagen\Essay%20Entwurf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Essay Entwurf.dotx</Template>
  <TotalTime>0</TotalTime>
  <Pages>1</Pages>
  <Words>163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Eickelpasch</dc:creator>
  <cp:keywords/>
  <dc:description/>
  <cp:lastModifiedBy>s368930</cp:lastModifiedBy>
  <cp:revision>2</cp:revision>
  <dcterms:created xsi:type="dcterms:W3CDTF">2023-11-13T07:56:00Z</dcterms:created>
  <dcterms:modified xsi:type="dcterms:W3CDTF">2023-11-13T07:56:00Z</dcterms:modified>
</cp:coreProperties>
</file>